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8A7BD8" w14:textId="77777777" w:rsidR="00BF3A29" w:rsidRDefault="00BF3A29" w:rsidP="00BF3A29">
      <w:pPr>
        <w:jc w:val="center"/>
        <w:rPr>
          <w:rFonts w:ascii="Arial" w:hAnsi="Arial" w:cs="Arial"/>
          <w:sz w:val="24"/>
          <w:szCs w:val="24"/>
        </w:rPr>
      </w:pPr>
      <w:r>
        <w:rPr>
          <w:rFonts w:ascii="Arial" w:hAnsi="Arial" w:cs="Arial"/>
          <w:sz w:val="24"/>
          <w:szCs w:val="24"/>
        </w:rPr>
        <w:t>Bellevue University</w:t>
      </w:r>
    </w:p>
    <w:p w14:paraId="4ABDDC4B" w14:textId="77777777" w:rsidR="00BF3A29" w:rsidRDefault="00BF3A29" w:rsidP="00BF3A29">
      <w:pPr>
        <w:jc w:val="center"/>
        <w:rPr>
          <w:rFonts w:ascii="Arial" w:hAnsi="Arial" w:cs="Arial"/>
          <w:sz w:val="24"/>
          <w:szCs w:val="24"/>
        </w:rPr>
      </w:pPr>
    </w:p>
    <w:p w14:paraId="70B90661" w14:textId="77777777" w:rsidR="00BF3A29" w:rsidRDefault="00BF3A29" w:rsidP="00BF3A29">
      <w:pPr>
        <w:jc w:val="center"/>
        <w:rPr>
          <w:rFonts w:ascii="Arial" w:hAnsi="Arial" w:cs="Arial"/>
          <w:sz w:val="24"/>
          <w:szCs w:val="24"/>
        </w:rPr>
      </w:pPr>
    </w:p>
    <w:p w14:paraId="0536AEFA" w14:textId="77777777" w:rsidR="00BF3A29" w:rsidRDefault="00BF3A29" w:rsidP="00BF3A29">
      <w:pPr>
        <w:jc w:val="center"/>
        <w:rPr>
          <w:rFonts w:ascii="Arial" w:hAnsi="Arial" w:cs="Arial"/>
          <w:sz w:val="24"/>
          <w:szCs w:val="24"/>
        </w:rPr>
      </w:pPr>
    </w:p>
    <w:p w14:paraId="1DE36A7D" w14:textId="77777777" w:rsidR="00BF3A29" w:rsidRDefault="00BF3A29" w:rsidP="00BF3A29">
      <w:pPr>
        <w:jc w:val="center"/>
        <w:rPr>
          <w:rFonts w:ascii="Arial" w:hAnsi="Arial" w:cs="Arial"/>
          <w:sz w:val="24"/>
          <w:szCs w:val="24"/>
        </w:rPr>
      </w:pPr>
    </w:p>
    <w:p w14:paraId="387903B2" w14:textId="77777777" w:rsidR="00BF3A29" w:rsidRDefault="00BF3A29" w:rsidP="00BF3A29">
      <w:pPr>
        <w:jc w:val="center"/>
        <w:rPr>
          <w:rFonts w:ascii="Arial" w:hAnsi="Arial" w:cs="Arial"/>
          <w:sz w:val="24"/>
          <w:szCs w:val="24"/>
        </w:rPr>
      </w:pPr>
    </w:p>
    <w:p w14:paraId="158F85AE" w14:textId="77777777" w:rsidR="00BF3A29" w:rsidRDefault="00BF3A29" w:rsidP="00BF3A29">
      <w:pPr>
        <w:jc w:val="center"/>
        <w:rPr>
          <w:rFonts w:ascii="Arial" w:hAnsi="Arial" w:cs="Arial"/>
          <w:b/>
          <w:bCs/>
          <w:sz w:val="52"/>
          <w:szCs w:val="52"/>
        </w:rPr>
      </w:pPr>
    </w:p>
    <w:p w14:paraId="3E0818A9" w14:textId="77777777" w:rsidR="00BF3A29" w:rsidRDefault="00BF3A29" w:rsidP="00BF3A29">
      <w:pPr>
        <w:jc w:val="center"/>
        <w:rPr>
          <w:rFonts w:ascii="Arial" w:hAnsi="Arial" w:cs="Arial"/>
          <w:b/>
          <w:bCs/>
          <w:sz w:val="52"/>
          <w:szCs w:val="52"/>
        </w:rPr>
      </w:pPr>
    </w:p>
    <w:p w14:paraId="57A6EAED" w14:textId="77777777" w:rsidR="00BF3A29" w:rsidRDefault="00BF3A29" w:rsidP="00BF3A29">
      <w:pPr>
        <w:jc w:val="center"/>
        <w:rPr>
          <w:rFonts w:ascii="Arial" w:hAnsi="Arial" w:cs="Arial"/>
          <w:b/>
          <w:bCs/>
          <w:sz w:val="52"/>
          <w:szCs w:val="52"/>
        </w:rPr>
      </w:pPr>
    </w:p>
    <w:p w14:paraId="23BD7B1E" w14:textId="77777777" w:rsidR="00C84145" w:rsidRDefault="00BF3A29" w:rsidP="00BF3A29">
      <w:pPr>
        <w:jc w:val="center"/>
        <w:rPr>
          <w:rFonts w:ascii="Arial" w:hAnsi="Arial" w:cs="Arial"/>
          <w:b/>
          <w:bCs/>
          <w:sz w:val="52"/>
          <w:szCs w:val="52"/>
          <w:lang w:val="es-ES"/>
        </w:rPr>
      </w:pPr>
      <w:r>
        <w:rPr>
          <w:rFonts w:ascii="Arial" w:hAnsi="Arial" w:cs="Arial"/>
          <w:b/>
          <w:bCs/>
          <w:sz w:val="52"/>
          <w:szCs w:val="52"/>
          <w:lang w:val="es-ES"/>
        </w:rPr>
        <w:t xml:space="preserve">Module </w:t>
      </w:r>
      <w:r w:rsidR="00C84145">
        <w:rPr>
          <w:rFonts w:ascii="Arial" w:hAnsi="Arial" w:cs="Arial"/>
          <w:b/>
          <w:bCs/>
          <w:sz w:val="52"/>
          <w:szCs w:val="52"/>
          <w:lang w:val="es-ES"/>
        </w:rPr>
        <w:t>5</w:t>
      </w:r>
    </w:p>
    <w:p w14:paraId="398F76A4" w14:textId="7AC10770" w:rsidR="00BF3A29" w:rsidRPr="00C84145" w:rsidRDefault="00C84145" w:rsidP="00BF3A29">
      <w:pPr>
        <w:jc w:val="center"/>
        <w:rPr>
          <w:rFonts w:ascii="Arial" w:hAnsi="Arial" w:cs="Arial"/>
          <w:sz w:val="40"/>
          <w:szCs w:val="40"/>
          <w:lang w:val="es-ES"/>
        </w:rPr>
      </w:pPr>
      <w:r w:rsidRPr="00C84145">
        <w:rPr>
          <w:rFonts w:ascii="Arial" w:hAnsi="Arial" w:cs="Arial"/>
          <w:sz w:val="40"/>
          <w:szCs w:val="40"/>
          <w:lang w:val="es-ES"/>
        </w:rPr>
        <w:t>Assignment 5.2</w:t>
      </w:r>
      <w:r w:rsidR="00BF3A29" w:rsidRPr="00C84145">
        <w:rPr>
          <w:rFonts w:ascii="Arial" w:hAnsi="Arial" w:cs="Arial"/>
          <w:sz w:val="40"/>
          <w:szCs w:val="40"/>
          <w:lang w:val="es-ES"/>
        </w:rPr>
        <w:t xml:space="preserve"> </w:t>
      </w:r>
    </w:p>
    <w:p w14:paraId="4FC744AC" w14:textId="77777777" w:rsidR="00BF3A29" w:rsidRDefault="00BF3A29" w:rsidP="00BF3A29">
      <w:pPr>
        <w:jc w:val="center"/>
        <w:rPr>
          <w:rFonts w:ascii="Arial" w:hAnsi="Arial" w:cs="Arial"/>
          <w:b/>
          <w:bCs/>
          <w:sz w:val="52"/>
          <w:szCs w:val="52"/>
          <w:lang w:val="es-ES"/>
        </w:rPr>
      </w:pPr>
    </w:p>
    <w:p w14:paraId="2AA2652F" w14:textId="77777777" w:rsidR="00BF3A29" w:rsidRDefault="00BF3A29" w:rsidP="00BF3A29">
      <w:pPr>
        <w:jc w:val="center"/>
        <w:rPr>
          <w:rFonts w:ascii="Arial" w:hAnsi="Arial" w:cs="Arial"/>
          <w:b/>
          <w:bCs/>
          <w:sz w:val="52"/>
          <w:szCs w:val="52"/>
          <w:lang w:val="es-ES"/>
        </w:rPr>
      </w:pPr>
    </w:p>
    <w:p w14:paraId="331088BA" w14:textId="77777777" w:rsidR="00BF3A29" w:rsidRDefault="00BF3A29" w:rsidP="00BF3A29">
      <w:pPr>
        <w:jc w:val="center"/>
        <w:rPr>
          <w:rFonts w:ascii="Arial" w:hAnsi="Arial" w:cs="Arial"/>
          <w:b/>
          <w:bCs/>
          <w:sz w:val="52"/>
          <w:szCs w:val="52"/>
          <w:lang w:val="es-ES"/>
        </w:rPr>
      </w:pPr>
    </w:p>
    <w:p w14:paraId="1C5A1A72" w14:textId="77777777" w:rsidR="00BF3A29" w:rsidRDefault="00BF3A29" w:rsidP="00BF3A29">
      <w:pPr>
        <w:jc w:val="center"/>
        <w:rPr>
          <w:rFonts w:ascii="Arial" w:hAnsi="Arial" w:cs="Arial"/>
          <w:sz w:val="24"/>
          <w:szCs w:val="24"/>
          <w:lang w:val="es-ES"/>
        </w:rPr>
      </w:pPr>
    </w:p>
    <w:p w14:paraId="47B536D8" w14:textId="77777777" w:rsidR="00BF3A29" w:rsidRDefault="00BF3A29" w:rsidP="00BF3A29">
      <w:pPr>
        <w:spacing w:line="480" w:lineRule="auto"/>
        <w:jc w:val="center"/>
        <w:rPr>
          <w:rFonts w:ascii="Arial" w:hAnsi="Arial" w:cs="Arial"/>
          <w:sz w:val="24"/>
          <w:szCs w:val="24"/>
          <w:lang w:val="es-ES"/>
        </w:rPr>
      </w:pPr>
    </w:p>
    <w:p w14:paraId="0E05D57D" w14:textId="77777777" w:rsidR="00BF3A29" w:rsidRDefault="00BF3A29" w:rsidP="00BF3A29">
      <w:pPr>
        <w:spacing w:line="480" w:lineRule="auto"/>
        <w:jc w:val="center"/>
        <w:rPr>
          <w:rFonts w:ascii="Arial" w:hAnsi="Arial" w:cs="Arial"/>
          <w:sz w:val="24"/>
          <w:szCs w:val="24"/>
          <w:lang w:val="es-ES"/>
        </w:rPr>
      </w:pPr>
      <w:r>
        <w:rPr>
          <w:rFonts w:ascii="Arial" w:hAnsi="Arial" w:cs="Arial"/>
          <w:sz w:val="24"/>
          <w:szCs w:val="24"/>
          <w:lang w:val="es-ES"/>
        </w:rPr>
        <w:t>Donnell Perkins</w:t>
      </w:r>
    </w:p>
    <w:p w14:paraId="10DBC7CC" w14:textId="77777777" w:rsidR="00BF3A29" w:rsidRDefault="00BF3A29" w:rsidP="00BF3A29">
      <w:pPr>
        <w:spacing w:line="480" w:lineRule="auto"/>
        <w:jc w:val="center"/>
        <w:rPr>
          <w:rFonts w:ascii="Arial" w:hAnsi="Arial" w:cs="Arial"/>
          <w:sz w:val="24"/>
          <w:szCs w:val="24"/>
        </w:rPr>
      </w:pPr>
      <w:r>
        <w:rPr>
          <w:rFonts w:ascii="Arial" w:hAnsi="Arial" w:cs="Arial"/>
          <w:sz w:val="24"/>
          <w:szCs w:val="24"/>
        </w:rPr>
        <w:t>Web Development with HTML and CSS – CSD340</w:t>
      </w:r>
    </w:p>
    <w:p w14:paraId="5A8C971A" w14:textId="77777777" w:rsidR="00BF3A29" w:rsidRDefault="00BF3A29" w:rsidP="00BF3A29">
      <w:pPr>
        <w:spacing w:line="480" w:lineRule="auto"/>
        <w:jc w:val="center"/>
        <w:rPr>
          <w:rFonts w:ascii="Arial" w:hAnsi="Arial" w:cs="Arial"/>
          <w:sz w:val="24"/>
          <w:szCs w:val="24"/>
        </w:rPr>
      </w:pPr>
      <w:r>
        <w:rPr>
          <w:rFonts w:ascii="Arial" w:hAnsi="Arial" w:cs="Arial"/>
          <w:sz w:val="24"/>
          <w:szCs w:val="24"/>
        </w:rPr>
        <w:t xml:space="preserve">Instructor: Tracy </w:t>
      </w:r>
      <w:proofErr w:type="spellStart"/>
      <w:r>
        <w:rPr>
          <w:rFonts w:ascii="Arial" w:hAnsi="Arial" w:cs="Arial"/>
          <w:sz w:val="24"/>
          <w:szCs w:val="24"/>
        </w:rPr>
        <w:t>Shelanskey</w:t>
      </w:r>
      <w:proofErr w:type="spellEnd"/>
    </w:p>
    <w:p w14:paraId="5E8DB0E9" w14:textId="6D48712E" w:rsidR="00BF3A29" w:rsidRDefault="00BF3A29" w:rsidP="00BF3A29">
      <w:pPr>
        <w:spacing w:line="480" w:lineRule="auto"/>
        <w:jc w:val="center"/>
        <w:rPr>
          <w:rFonts w:ascii="Arial" w:hAnsi="Arial" w:cs="Arial"/>
          <w:sz w:val="24"/>
          <w:szCs w:val="24"/>
        </w:rPr>
      </w:pPr>
      <w:r>
        <w:rPr>
          <w:rFonts w:ascii="Arial" w:hAnsi="Arial" w:cs="Arial"/>
          <w:sz w:val="24"/>
          <w:szCs w:val="24"/>
        </w:rPr>
        <w:t>Due: 0</w:t>
      </w:r>
      <w:r w:rsidR="00C84145">
        <w:rPr>
          <w:rFonts w:ascii="Arial" w:hAnsi="Arial" w:cs="Arial"/>
          <w:sz w:val="24"/>
          <w:szCs w:val="24"/>
        </w:rPr>
        <w:t>6</w:t>
      </w:r>
      <w:r>
        <w:rPr>
          <w:rFonts w:ascii="Arial" w:hAnsi="Arial" w:cs="Arial"/>
          <w:sz w:val="24"/>
          <w:szCs w:val="24"/>
        </w:rPr>
        <w:t>/</w:t>
      </w:r>
      <w:r w:rsidR="00C84145">
        <w:rPr>
          <w:rFonts w:ascii="Arial" w:hAnsi="Arial" w:cs="Arial"/>
          <w:sz w:val="24"/>
          <w:szCs w:val="24"/>
        </w:rPr>
        <w:t>11</w:t>
      </w:r>
      <w:r>
        <w:rPr>
          <w:rFonts w:ascii="Arial" w:hAnsi="Arial" w:cs="Arial"/>
          <w:sz w:val="24"/>
          <w:szCs w:val="24"/>
        </w:rPr>
        <w:t>/2023</w:t>
      </w:r>
    </w:p>
    <w:p w14:paraId="7CC8CD22" w14:textId="7B43A263" w:rsidR="00BF3A29" w:rsidRDefault="00A80A39" w:rsidP="00A80A39">
      <w:pPr>
        <w:pStyle w:val="Title"/>
      </w:pPr>
      <w:r>
        <w:lastRenderedPageBreak/>
        <w:t>Front-End Style Guide</w:t>
      </w:r>
    </w:p>
    <w:p w14:paraId="278ED710" w14:textId="3AAAA1C5" w:rsidR="00A80A39" w:rsidRPr="00A80A39" w:rsidRDefault="00A80A39" w:rsidP="00A80A39">
      <w:pPr>
        <w:rPr>
          <w:sz w:val="24"/>
          <w:szCs w:val="24"/>
          <w:u w:val="single"/>
        </w:rPr>
      </w:pPr>
      <w:r w:rsidRPr="00A80A39">
        <w:rPr>
          <w:sz w:val="24"/>
          <w:szCs w:val="24"/>
          <w:u w:val="single"/>
        </w:rPr>
        <w:t>Selected Color Palette</w:t>
      </w:r>
    </w:p>
    <w:p w14:paraId="6AD23A90" w14:textId="21D41B8E" w:rsidR="00A80A39" w:rsidRDefault="00A80A39" w:rsidP="00A80A39">
      <w:pPr>
        <w:pStyle w:val="ListParagraph"/>
        <w:numPr>
          <w:ilvl w:val="0"/>
          <w:numId w:val="1"/>
        </w:numPr>
        <w:rPr>
          <w:sz w:val="24"/>
          <w:szCs w:val="24"/>
        </w:rPr>
      </w:pPr>
      <w:r>
        <w:rPr>
          <w:sz w:val="24"/>
          <w:szCs w:val="24"/>
        </w:rPr>
        <w:t>Blue – 508BFF</w:t>
      </w:r>
      <w:r w:rsidR="00307186">
        <w:rPr>
          <w:sz w:val="24"/>
          <w:szCs w:val="24"/>
        </w:rPr>
        <w:t xml:space="preserve"> – The main </w:t>
      </w:r>
      <w:proofErr w:type="gramStart"/>
      <w:r w:rsidR="00307186">
        <w:rPr>
          <w:sz w:val="24"/>
          <w:szCs w:val="24"/>
        </w:rPr>
        <w:t>back ground</w:t>
      </w:r>
      <w:proofErr w:type="gramEnd"/>
    </w:p>
    <w:p w14:paraId="1DAFF8DD" w14:textId="77189048" w:rsidR="00A80A39" w:rsidRDefault="00A80A39" w:rsidP="00A80A39">
      <w:pPr>
        <w:pStyle w:val="ListParagraph"/>
        <w:numPr>
          <w:ilvl w:val="0"/>
          <w:numId w:val="1"/>
        </w:numPr>
        <w:rPr>
          <w:sz w:val="24"/>
          <w:szCs w:val="24"/>
        </w:rPr>
      </w:pPr>
      <w:r>
        <w:rPr>
          <w:sz w:val="24"/>
          <w:szCs w:val="24"/>
        </w:rPr>
        <w:t>Purple – 8214FA</w:t>
      </w:r>
      <w:r w:rsidR="00307186">
        <w:rPr>
          <w:sz w:val="24"/>
          <w:szCs w:val="24"/>
        </w:rPr>
        <w:t xml:space="preserve"> – design in background/text</w:t>
      </w:r>
    </w:p>
    <w:p w14:paraId="40D8C984" w14:textId="6F7816E9" w:rsidR="00A80A39" w:rsidRDefault="00A80A39" w:rsidP="00A80A39">
      <w:pPr>
        <w:pStyle w:val="ListParagraph"/>
        <w:numPr>
          <w:ilvl w:val="0"/>
          <w:numId w:val="1"/>
        </w:numPr>
        <w:rPr>
          <w:sz w:val="24"/>
          <w:szCs w:val="24"/>
        </w:rPr>
      </w:pPr>
      <w:r>
        <w:rPr>
          <w:sz w:val="24"/>
          <w:szCs w:val="24"/>
        </w:rPr>
        <w:t>Green – 10A349</w:t>
      </w:r>
      <w:r w:rsidR="00307186">
        <w:rPr>
          <w:sz w:val="24"/>
          <w:szCs w:val="24"/>
        </w:rPr>
        <w:t xml:space="preserve"> – box outlines</w:t>
      </w:r>
    </w:p>
    <w:p w14:paraId="68F10709" w14:textId="44436A38" w:rsidR="00307186" w:rsidRDefault="00307186" w:rsidP="00307186">
      <w:pPr>
        <w:rPr>
          <w:sz w:val="24"/>
          <w:szCs w:val="24"/>
        </w:rPr>
      </w:pPr>
      <w:r>
        <w:rPr>
          <w:sz w:val="24"/>
          <w:szCs w:val="24"/>
        </w:rPr>
        <w:t xml:space="preserve">Heading </w:t>
      </w:r>
      <w:proofErr w:type="gramStart"/>
      <w:r>
        <w:rPr>
          <w:sz w:val="24"/>
          <w:szCs w:val="24"/>
        </w:rPr>
        <w:t>1  -</w:t>
      </w:r>
      <w:proofErr w:type="gramEnd"/>
      <w:r>
        <w:rPr>
          <w:sz w:val="24"/>
          <w:szCs w:val="24"/>
        </w:rPr>
        <w:t xml:space="preserve"> Black</w:t>
      </w:r>
    </w:p>
    <w:p w14:paraId="0E2111E3" w14:textId="54D7B8A6" w:rsidR="00307186" w:rsidRDefault="00307186" w:rsidP="00307186">
      <w:pPr>
        <w:rPr>
          <w:sz w:val="24"/>
          <w:szCs w:val="24"/>
        </w:rPr>
      </w:pPr>
      <w:r>
        <w:rPr>
          <w:sz w:val="24"/>
          <w:szCs w:val="24"/>
        </w:rPr>
        <w:t>Heading 2 – Purple</w:t>
      </w:r>
    </w:p>
    <w:p w14:paraId="671F6F6F" w14:textId="4F43939E" w:rsidR="00307186" w:rsidRDefault="00307186" w:rsidP="00307186">
      <w:pPr>
        <w:rPr>
          <w:sz w:val="24"/>
          <w:szCs w:val="24"/>
        </w:rPr>
      </w:pPr>
      <w:r>
        <w:rPr>
          <w:sz w:val="24"/>
          <w:szCs w:val="24"/>
        </w:rPr>
        <w:t xml:space="preserve">Links – Centered and underlined when </w:t>
      </w:r>
      <w:proofErr w:type="gramStart"/>
      <w:r>
        <w:rPr>
          <w:sz w:val="24"/>
          <w:szCs w:val="24"/>
        </w:rPr>
        <w:t>hover</w:t>
      </w:r>
      <w:proofErr w:type="gramEnd"/>
    </w:p>
    <w:p w14:paraId="32A68D0E" w14:textId="77777777" w:rsidR="00307186" w:rsidRPr="00307186" w:rsidRDefault="00307186" w:rsidP="00307186">
      <w:pPr>
        <w:rPr>
          <w:sz w:val="24"/>
          <w:szCs w:val="24"/>
        </w:rPr>
      </w:pPr>
    </w:p>
    <w:p w14:paraId="20EF6DE7" w14:textId="5EC3207E" w:rsidR="00A80A39" w:rsidRDefault="00A80A39" w:rsidP="00A80A39">
      <w:pPr>
        <w:pStyle w:val="Title"/>
      </w:pPr>
      <w:r>
        <w:t>Wireframes, Sketches, or prototypes</w:t>
      </w:r>
    </w:p>
    <w:p w14:paraId="2DC8D6CA" w14:textId="11A354D6" w:rsidR="00A80A39" w:rsidRPr="00A80A39" w:rsidRDefault="00A80A39" w:rsidP="00A80A39">
      <w:pPr>
        <w:rPr>
          <w:sz w:val="24"/>
          <w:szCs w:val="24"/>
        </w:rPr>
      </w:pPr>
      <w:r>
        <w:rPr>
          <w:noProof/>
          <w:sz w:val="24"/>
          <w:szCs w:val="24"/>
        </w:rPr>
        <w:drawing>
          <wp:inline distT="0" distB="0" distL="0" distR="0" wp14:anchorId="4C971744" wp14:editId="3708469D">
            <wp:extent cx="5321300" cy="3556000"/>
            <wp:effectExtent l="0" t="0" r="0" b="0"/>
            <wp:docPr id="36579088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90880" name="Picture 1" descr="A screenshot of a computer&#10;&#10;Description automatically generated with medium confidence"/>
                    <pic:cNvPicPr/>
                  </pic:nvPicPr>
                  <pic:blipFill>
                    <a:blip r:embed="rId6">
                      <a:extLst>
                        <a:ext uri="{28A0092B-C50C-407E-A947-70E740481C1C}">
                          <a14:useLocalDpi xmlns:a14="http://schemas.microsoft.com/office/drawing/2010/main" val="0"/>
                        </a:ext>
                      </a:extLst>
                    </a:blip>
                    <a:stretch>
                      <a:fillRect/>
                    </a:stretch>
                  </pic:blipFill>
                  <pic:spPr>
                    <a:xfrm>
                      <a:off x="0" y="0"/>
                      <a:ext cx="5321300" cy="3556000"/>
                    </a:xfrm>
                    <a:prstGeom prst="rect">
                      <a:avLst/>
                    </a:prstGeom>
                  </pic:spPr>
                </pic:pic>
              </a:graphicData>
            </a:graphic>
          </wp:inline>
        </w:drawing>
      </w:r>
    </w:p>
    <w:p w14:paraId="1EE3163D" w14:textId="465385D5" w:rsidR="00A80A39" w:rsidRDefault="00A80A39" w:rsidP="00A80A39">
      <w:pPr>
        <w:pStyle w:val="Title"/>
      </w:pPr>
      <w:r>
        <w:t>Interview Questions</w:t>
      </w:r>
    </w:p>
    <w:p w14:paraId="43CB4019" w14:textId="77777777" w:rsidR="00A80A39" w:rsidRDefault="00A80A39" w:rsidP="00A80A39">
      <w:pPr>
        <w:numPr>
          <w:ilvl w:val="0"/>
          <w:numId w:val="4"/>
        </w:numPr>
        <w:autoSpaceDE w:val="0"/>
        <w:autoSpaceDN w:val="0"/>
        <w:adjustRightInd w:val="0"/>
        <w:spacing w:after="0" w:line="240" w:lineRule="auto"/>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What is your top 3 favorite colors?</w:t>
      </w:r>
    </w:p>
    <w:p w14:paraId="6766D240" w14:textId="77777777" w:rsidR="00A80A39" w:rsidRDefault="00A80A39" w:rsidP="00A80A39">
      <w:pPr>
        <w:numPr>
          <w:ilvl w:val="0"/>
          <w:numId w:val="4"/>
        </w:numPr>
        <w:autoSpaceDE w:val="0"/>
        <w:autoSpaceDN w:val="0"/>
        <w:adjustRightInd w:val="0"/>
        <w:spacing w:after="0" w:line="240" w:lineRule="auto"/>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What college football team do you root for?</w:t>
      </w:r>
    </w:p>
    <w:p w14:paraId="6E9CD2EA" w14:textId="77777777" w:rsidR="00A80A39" w:rsidRDefault="00A80A39" w:rsidP="00A80A39">
      <w:pPr>
        <w:numPr>
          <w:ilvl w:val="0"/>
          <w:numId w:val="4"/>
        </w:numPr>
        <w:autoSpaceDE w:val="0"/>
        <w:autoSpaceDN w:val="0"/>
        <w:adjustRightInd w:val="0"/>
        <w:spacing w:after="0" w:line="240" w:lineRule="auto"/>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What do you do for a living?</w:t>
      </w:r>
    </w:p>
    <w:p w14:paraId="115449E8" w14:textId="77777777" w:rsidR="00A80A39" w:rsidRDefault="00A80A39" w:rsidP="00A80A39">
      <w:pPr>
        <w:numPr>
          <w:ilvl w:val="0"/>
          <w:numId w:val="4"/>
        </w:numPr>
        <w:autoSpaceDE w:val="0"/>
        <w:autoSpaceDN w:val="0"/>
        <w:adjustRightInd w:val="0"/>
        <w:spacing w:after="0" w:line="240" w:lineRule="auto"/>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How long have you had your career?</w:t>
      </w:r>
    </w:p>
    <w:p w14:paraId="69A3F629" w14:textId="77777777" w:rsidR="00A80A39" w:rsidRDefault="00A80A39" w:rsidP="00A80A39">
      <w:pPr>
        <w:numPr>
          <w:ilvl w:val="0"/>
          <w:numId w:val="4"/>
        </w:numPr>
        <w:autoSpaceDE w:val="0"/>
        <w:autoSpaceDN w:val="0"/>
        <w:adjustRightInd w:val="0"/>
        <w:spacing w:after="0" w:line="240" w:lineRule="auto"/>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What are some of your hobbies?</w:t>
      </w:r>
    </w:p>
    <w:p w14:paraId="52277B87" w14:textId="77777777" w:rsidR="00A80A39" w:rsidRDefault="00A80A39" w:rsidP="00A80A39">
      <w:pPr>
        <w:numPr>
          <w:ilvl w:val="0"/>
          <w:numId w:val="4"/>
        </w:numPr>
        <w:autoSpaceDE w:val="0"/>
        <w:autoSpaceDN w:val="0"/>
        <w:adjustRightInd w:val="0"/>
        <w:spacing w:after="0" w:line="240" w:lineRule="auto"/>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lastRenderedPageBreak/>
        <w:t>Have you ever traveled outside of the U.S.?</w:t>
      </w:r>
    </w:p>
    <w:p w14:paraId="4FBAD4D1" w14:textId="77777777" w:rsidR="00A80A39" w:rsidRDefault="00A80A39" w:rsidP="00A80A39">
      <w:pPr>
        <w:numPr>
          <w:ilvl w:val="0"/>
          <w:numId w:val="4"/>
        </w:numPr>
        <w:autoSpaceDE w:val="0"/>
        <w:autoSpaceDN w:val="0"/>
        <w:adjustRightInd w:val="0"/>
        <w:spacing w:after="0" w:line="240" w:lineRule="auto"/>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What was your favorite subject in High School?</w:t>
      </w:r>
    </w:p>
    <w:p w14:paraId="4D83298C" w14:textId="77777777" w:rsidR="00A80A39" w:rsidRDefault="00A80A39" w:rsidP="00A80A39">
      <w:pPr>
        <w:numPr>
          <w:ilvl w:val="0"/>
          <w:numId w:val="4"/>
        </w:numPr>
        <w:autoSpaceDE w:val="0"/>
        <w:autoSpaceDN w:val="0"/>
        <w:adjustRightInd w:val="0"/>
        <w:spacing w:after="0" w:line="240" w:lineRule="auto"/>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What genre of music do you listen to? Do you have a favorite song or artist?</w:t>
      </w:r>
    </w:p>
    <w:p w14:paraId="3BDDAE9C" w14:textId="77777777" w:rsidR="00A80A39" w:rsidRDefault="00A80A39" w:rsidP="00A80A39">
      <w:pPr>
        <w:numPr>
          <w:ilvl w:val="0"/>
          <w:numId w:val="4"/>
        </w:numPr>
        <w:autoSpaceDE w:val="0"/>
        <w:autoSpaceDN w:val="0"/>
        <w:adjustRightInd w:val="0"/>
        <w:spacing w:after="0" w:line="240" w:lineRule="auto"/>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What is your favorite thing to watch?</w:t>
      </w:r>
    </w:p>
    <w:p w14:paraId="42806CD7" w14:textId="77777777" w:rsidR="00A80A39" w:rsidRDefault="00A80A39" w:rsidP="00A80A39">
      <w:pPr>
        <w:numPr>
          <w:ilvl w:val="0"/>
          <w:numId w:val="4"/>
        </w:numPr>
        <w:autoSpaceDE w:val="0"/>
        <w:autoSpaceDN w:val="0"/>
        <w:adjustRightInd w:val="0"/>
        <w:spacing w:after="0" w:line="240" w:lineRule="auto"/>
        <w:ind w:left="0" w:firstLine="0"/>
        <w:rPr>
          <w:rFonts w:ascii="AppleSystemUIFont" w:hAnsi="AppleSystemUIFont" w:cs="AppleSystemUIFont"/>
          <w:kern w:val="0"/>
          <w:sz w:val="26"/>
          <w:szCs w:val="26"/>
        </w:rPr>
      </w:pPr>
      <w:r>
        <w:rPr>
          <w:rFonts w:ascii="AppleSystemUIFont" w:hAnsi="AppleSystemUIFont" w:cs="AppleSystemUIFont"/>
          <w:kern w:val="0"/>
          <w:sz w:val="26"/>
          <w:szCs w:val="26"/>
        </w:rPr>
        <w:t>What would you consider your best accomplishment so far?</w:t>
      </w:r>
    </w:p>
    <w:p w14:paraId="3A255786" w14:textId="77777777" w:rsidR="00A80A39" w:rsidRDefault="00A80A39" w:rsidP="00A80A39">
      <w:pPr>
        <w:autoSpaceDE w:val="0"/>
        <w:autoSpaceDN w:val="0"/>
        <w:adjustRightInd w:val="0"/>
        <w:spacing w:after="0" w:line="240" w:lineRule="auto"/>
        <w:rPr>
          <w:rFonts w:ascii="AppleSystemUIFont" w:hAnsi="AppleSystemUIFont" w:cs="AppleSystemUIFont"/>
          <w:kern w:val="0"/>
          <w:sz w:val="26"/>
          <w:szCs w:val="26"/>
        </w:rPr>
      </w:pPr>
    </w:p>
    <w:p w14:paraId="7B78DF2A" w14:textId="45CA2406" w:rsidR="00A80A39" w:rsidRDefault="00A80A39" w:rsidP="00A80A39">
      <w:pPr>
        <w:pStyle w:val="Title"/>
      </w:pPr>
      <w:r>
        <w:t>Short Bio</w:t>
      </w:r>
    </w:p>
    <w:p w14:paraId="1D590B79" w14:textId="24724516" w:rsidR="00B7099F" w:rsidRPr="00B7099F" w:rsidRDefault="00B7099F" w:rsidP="00B7099F">
      <w:pPr>
        <w:rPr>
          <w:sz w:val="24"/>
          <w:szCs w:val="24"/>
        </w:rPr>
      </w:pPr>
      <w:r w:rsidRPr="00B7099F">
        <w:rPr>
          <w:sz w:val="24"/>
          <w:szCs w:val="24"/>
        </w:rPr>
        <w:t xml:space="preserve">For my short bio I chose to interview my best friend, Melissa Cotter. We have known each other going on 7 years and since the day that I met her line dancing she has been a great friend to me. She has a love for teaching and went to K-State University and has now been working for 9 years as an Early Childhood Educator. Even before she went to K-State University she always knew that she would be a Wildcat because it was in her family history. Every year one of her family members attend the tailgates and football games for the Wildcats. </w:t>
      </w:r>
    </w:p>
    <w:p w14:paraId="7C19D8DA" w14:textId="2662C2CA" w:rsidR="00B7099F" w:rsidRPr="00B7099F" w:rsidRDefault="00B7099F" w:rsidP="00B7099F">
      <w:pPr>
        <w:rPr>
          <w:sz w:val="24"/>
          <w:szCs w:val="24"/>
        </w:rPr>
      </w:pPr>
      <w:r w:rsidRPr="00B7099F">
        <w:rPr>
          <w:sz w:val="24"/>
          <w:szCs w:val="24"/>
        </w:rPr>
        <w:t xml:space="preserve">While in college she got to travel to some great places to help teach, one of those places is Ecuador. She describes this trip as one she will never forget. Getting to help the children out there and getting the chance to practice her Spanish. She is also fluent in both English and Spanish. </w:t>
      </w:r>
    </w:p>
    <w:p w14:paraId="06A1105F" w14:textId="70DDD54F" w:rsidR="00B7099F" w:rsidRPr="00B7099F" w:rsidRDefault="00B7099F" w:rsidP="00B7099F">
      <w:pPr>
        <w:rPr>
          <w:sz w:val="24"/>
          <w:szCs w:val="24"/>
        </w:rPr>
      </w:pPr>
      <w:r w:rsidRPr="00B7099F">
        <w:rPr>
          <w:sz w:val="24"/>
          <w:szCs w:val="24"/>
        </w:rPr>
        <w:t xml:space="preserve">Since graduating college in her free time, she enjoys gardening, cooking/baking, line-dancing with friends and just being outdoors. But because of her love for American History, since High School, she can’t resist a good evening on the couch watching history type shows like “Finding Your Roots”. </w:t>
      </w:r>
    </w:p>
    <w:p w14:paraId="6096D5CD" w14:textId="6BFDB2A6" w:rsidR="00A80A39" w:rsidRPr="00A80A39" w:rsidRDefault="00B7099F" w:rsidP="00B7099F">
      <w:pPr>
        <w:rPr>
          <w:sz w:val="24"/>
          <w:szCs w:val="24"/>
        </w:rPr>
      </w:pPr>
      <w:r w:rsidRPr="00B7099F">
        <w:rPr>
          <w:sz w:val="24"/>
          <w:szCs w:val="24"/>
        </w:rPr>
        <w:t>When I asked her what her greatest achievement was, you can tell it was spoken from a person who have found their passion, “… 15 years of working in Early Childhood Education, I have helped probably close to 50 infants and toddlers or more grow and develop into curious little children.”</w:t>
      </w:r>
    </w:p>
    <w:p w14:paraId="3C7AA715" w14:textId="68CD7E44" w:rsidR="00A80A39" w:rsidRDefault="00B7099F" w:rsidP="00B7099F">
      <w:pPr>
        <w:pStyle w:val="Title"/>
      </w:pPr>
      <w:r>
        <w:t>Images</w:t>
      </w:r>
    </w:p>
    <w:p w14:paraId="615CBF04" w14:textId="0C876050" w:rsidR="00B7099F" w:rsidRDefault="00B7099F" w:rsidP="00B7099F">
      <w:r>
        <w:t>Hobbies</w:t>
      </w:r>
    </w:p>
    <w:p w14:paraId="3DA79533" w14:textId="68B89C6E" w:rsidR="00B7099F" w:rsidRDefault="00B7099F" w:rsidP="00B7099F">
      <w:r>
        <w:rPr>
          <w:noProof/>
        </w:rPr>
        <w:lastRenderedPageBreak/>
        <w:drawing>
          <wp:inline distT="0" distB="0" distL="0" distR="0" wp14:anchorId="6535DF20" wp14:editId="5EBDA8FD">
            <wp:extent cx="2913320" cy="2913320"/>
            <wp:effectExtent l="0" t="0" r="0" b="0"/>
            <wp:docPr id="2074151418" name="Picture 2" descr="Two loaves of bread on a cooling rack&#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51418" name="Picture 2" descr="Two loaves of bread on a cooling rack&#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60659" cy="2960659"/>
                    </a:xfrm>
                    <a:prstGeom prst="rect">
                      <a:avLst/>
                    </a:prstGeom>
                  </pic:spPr>
                </pic:pic>
              </a:graphicData>
            </a:graphic>
          </wp:inline>
        </w:drawing>
      </w:r>
      <w:r>
        <w:rPr>
          <w:noProof/>
        </w:rPr>
        <w:drawing>
          <wp:inline distT="0" distB="0" distL="0" distR="0" wp14:anchorId="0D562385" wp14:editId="208FAE96">
            <wp:extent cx="2902245" cy="2902245"/>
            <wp:effectExtent l="0" t="0" r="6350" b="6350"/>
            <wp:docPr id="1928661968" name="Picture 3" descr="A picture containing wooden, indoor, table,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61968" name="Picture 3" descr="A picture containing wooden, indoor, table, foo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49016" cy="2949016"/>
                    </a:xfrm>
                    <a:prstGeom prst="rect">
                      <a:avLst/>
                    </a:prstGeom>
                  </pic:spPr>
                </pic:pic>
              </a:graphicData>
            </a:graphic>
          </wp:inline>
        </w:drawing>
      </w:r>
    </w:p>
    <w:p w14:paraId="699D14E6" w14:textId="266C6016" w:rsidR="00B7099F" w:rsidRDefault="00B7099F" w:rsidP="00B7099F">
      <w:r>
        <w:rPr>
          <w:noProof/>
        </w:rPr>
        <w:drawing>
          <wp:inline distT="0" distB="0" distL="0" distR="0" wp14:anchorId="0AD87EE6" wp14:editId="7D89B186">
            <wp:extent cx="2062716" cy="2578396"/>
            <wp:effectExtent l="0" t="0" r="0" b="0"/>
            <wp:docPr id="1724121381" name="Picture 4" descr="A picture containing food, dish, tablewar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21381" name="Picture 4" descr="A picture containing food, dish, tableware, indoo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63656" cy="2704570"/>
                    </a:xfrm>
                    <a:prstGeom prst="rect">
                      <a:avLst/>
                    </a:prstGeom>
                  </pic:spPr>
                </pic:pic>
              </a:graphicData>
            </a:graphic>
          </wp:inline>
        </w:drawing>
      </w:r>
      <w:r>
        <w:rPr>
          <w:noProof/>
        </w:rPr>
        <w:drawing>
          <wp:inline distT="0" distB="0" distL="0" distR="0" wp14:anchorId="5657D446" wp14:editId="39DDE1C1">
            <wp:extent cx="3810000" cy="2540000"/>
            <wp:effectExtent l="0" t="0" r="0" b="0"/>
            <wp:docPr id="1398644841" name="Picture 8" descr="A person and person posing for a pic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44841" name="Picture 8" descr="A person and person posing for a picture&#10;&#10;Description automatically generated with medium confidence"/>
                    <pic:cNvPicPr/>
                  </pic:nvPicPr>
                  <pic:blipFill>
                    <a:blip r:embed="rId10">
                      <a:extLst>
                        <a:ext uri="{28A0092B-C50C-407E-A947-70E740481C1C}">
                          <a14:useLocalDpi xmlns:a14="http://schemas.microsoft.com/office/drawing/2010/main" val="0"/>
                        </a:ext>
                      </a:extLst>
                    </a:blip>
                    <a:stretch>
                      <a:fillRect/>
                    </a:stretch>
                  </pic:blipFill>
                  <pic:spPr>
                    <a:xfrm>
                      <a:off x="0" y="0"/>
                      <a:ext cx="3810000" cy="2540000"/>
                    </a:xfrm>
                    <a:prstGeom prst="rect">
                      <a:avLst/>
                    </a:prstGeom>
                  </pic:spPr>
                </pic:pic>
              </a:graphicData>
            </a:graphic>
          </wp:inline>
        </w:drawing>
      </w:r>
    </w:p>
    <w:p w14:paraId="7D6CA484" w14:textId="77777777" w:rsidR="00B7099F" w:rsidRDefault="00B7099F" w:rsidP="00B7099F"/>
    <w:p w14:paraId="55AC92BC" w14:textId="3142F36E" w:rsidR="00B7099F" w:rsidRDefault="00B7099F" w:rsidP="00B7099F">
      <w:r>
        <w:t>Personal Achievement/Goals</w:t>
      </w:r>
    </w:p>
    <w:p w14:paraId="3435FB01" w14:textId="3E4A7EBB" w:rsidR="00B7099F" w:rsidRDefault="00B7099F" w:rsidP="00B7099F">
      <w:r>
        <w:rPr>
          <w:noProof/>
        </w:rPr>
        <w:lastRenderedPageBreak/>
        <w:drawing>
          <wp:inline distT="0" distB="0" distL="0" distR="0" wp14:anchorId="4AECB37C" wp14:editId="317E81A3">
            <wp:extent cx="3710763" cy="3568832"/>
            <wp:effectExtent l="0" t="0" r="0" b="0"/>
            <wp:docPr id="336335753" name="Picture 5" descr="A person standing next to a purple scul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335753" name="Picture 5" descr="A person standing next to a purple sculpture&#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3851637" cy="3704318"/>
                    </a:xfrm>
                    <a:prstGeom prst="rect">
                      <a:avLst/>
                    </a:prstGeom>
                  </pic:spPr>
                </pic:pic>
              </a:graphicData>
            </a:graphic>
          </wp:inline>
        </w:drawing>
      </w:r>
    </w:p>
    <w:p w14:paraId="16EABAD1" w14:textId="14AC8E31" w:rsidR="00B7099F" w:rsidRDefault="00B7099F" w:rsidP="00B7099F">
      <w:r>
        <w:rPr>
          <w:noProof/>
        </w:rPr>
        <w:lastRenderedPageBreak/>
        <w:drawing>
          <wp:inline distT="0" distB="0" distL="0" distR="0" wp14:anchorId="3AD7ABEB" wp14:editId="083C56DC">
            <wp:extent cx="5943600" cy="4457700"/>
            <wp:effectExtent l="0" t="0" r="0" b="0"/>
            <wp:docPr id="2087873740" name="Picture 7" descr="A person standing in front of pengui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873740" name="Picture 7" descr="A person standing in front of penguins&#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Pr>
          <w:noProof/>
        </w:rPr>
        <w:lastRenderedPageBreak/>
        <w:drawing>
          <wp:inline distT="0" distB="0" distL="0" distR="0" wp14:anchorId="31F9F8D5" wp14:editId="74ECDFAF">
            <wp:extent cx="5943600" cy="4457700"/>
            <wp:effectExtent l="0" t="0" r="0" b="0"/>
            <wp:docPr id="150205939" name="Picture 6" descr="A picture containing person, human face, clothing, w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5939" name="Picture 6" descr="A picture containing person, human face, clothing, wall&#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85C456C" w14:textId="77777777" w:rsidR="00B7099F" w:rsidRDefault="00B7099F" w:rsidP="00B7099F"/>
    <w:p w14:paraId="341199BA" w14:textId="77777777" w:rsidR="00B7099F" w:rsidRDefault="00B7099F" w:rsidP="00B7099F"/>
    <w:p w14:paraId="089D20EB" w14:textId="77777777" w:rsidR="00B7099F" w:rsidRDefault="00B7099F" w:rsidP="00B7099F"/>
    <w:p w14:paraId="3D384E07" w14:textId="77777777" w:rsidR="00B7099F" w:rsidRDefault="00B7099F" w:rsidP="00B7099F"/>
    <w:p w14:paraId="55BDDA43" w14:textId="77777777" w:rsidR="00B7099F" w:rsidRDefault="00B7099F" w:rsidP="00B7099F"/>
    <w:p w14:paraId="7B610751" w14:textId="77777777" w:rsidR="00B7099F" w:rsidRDefault="00B7099F" w:rsidP="00B7099F"/>
    <w:p w14:paraId="69A11EEC" w14:textId="77777777" w:rsidR="00B7099F" w:rsidRDefault="00B7099F" w:rsidP="00B7099F"/>
    <w:p w14:paraId="6AF8653B" w14:textId="77777777" w:rsidR="00B7099F" w:rsidRDefault="00B7099F" w:rsidP="00B7099F"/>
    <w:p w14:paraId="6AC784B0" w14:textId="77777777" w:rsidR="00B7099F" w:rsidRDefault="00B7099F" w:rsidP="00B7099F"/>
    <w:p w14:paraId="6AE99261" w14:textId="77777777" w:rsidR="00B7099F" w:rsidRDefault="00B7099F" w:rsidP="00B7099F"/>
    <w:p w14:paraId="5763842D" w14:textId="77777777" w:rsidR="00B7099F" w:rsidRDefault="00B7099F" w:rsidP="00B7099F"/>
    <w:p w14:paraId="6B394088" w14:textId="77777777" w:rsidR="00B7099F" w:rsidRDefault="00B7099F" w:rsidP="00B7099F"/>
    <w:p w14:paraId="1A180676" w14:textId="77777777" w:rsidR="00B7099F" w:rsidRDefault="00B7099F" w:rsidP="00B7099F"/>
    <w:p w14:paraId="2D218A6A" w14:textId="0E6D81C4" w:rsidR="00B7099F" w:rsidRDefault="00B7099F" w:rsidP="00B7099F">
      <w:r>
        <w:lastRenderedPageBreak/>
        <w:t>Portrait of the Subject</w:t>
      </w:r>
    </w:p>
    <w:p w14:paraId="643E8E88" w14:textId="1EE36D1D" w:rsidR="00B7099F" w:rsidRPr="00B7099F" w:rsidRDefault="00B7099F" w:rsidP="00B7099F">
      <w:r>
        <w:rPr>
          <w:noProof/>
        </w:rPr>
        <w:drawing>
          <wp:inline distT="0" distB="0" distL="0" distR="0" wp14:anchorId="15DDC6BC" wp14:editId="6B9F5CB5">
            <wp:extent cx="5092995" cy="6841263"/>
            <wp:effectExtent l="0" t="0" r="0" b="4445"/>
            <wp:docPr id="747075127" name="Picture 9" descr="A person standing in a class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5127" name="Picture 9" descr="A person standing in a classroo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08161" cy="6861635"/>
                    </a:xfrm>
                    <a:prstGeom prst="rect">
                      <a:avLst/>
                    </a:prstGeom>
                  </pic:spPr>
                </pic:pic>
              </a:graphicData>
            </a:graphic>
          </wp:inline>
        </w:drawing>
      </w:r>
    </w:p>
    <w:sectPr w:rsidR="00B7099F" w:rsidRPr="00B709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10670379"/>
    <w:multiLevelType w:val="hybridMultilevel"/>
    <w:tmpl w:val="1F6CDD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B7089F"/>
    <w:multiLevelType w:val="hybridMultilevel"/>
    <w:tmpl w:val="A3EAF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592372"/>
    <w:multiLevelType w:val="hybridMultilevel"/>
    <w:tmpl w:val="0560AFDA"/>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6215524">
    <w:abstractNumId w:val="3"/>
  </w:num>
  <w:num w:numId="2" w16cid:durableId="2130007412">
    <w:abstractNumId w:val="1"/>
  </w:num>
  <w:num w:numId="3" w16cid:durableId="1745908305">
    <w:abstractNumId w:val="2"/>
  </w:num>
  <w:num w:numId="4" w16cid:durableId="15230581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4145"/>
    <w:rsid w:val="00307186"/>
    <w:rsid w:val="004C5C5F"/>
    <w:rsid w:val="007161BA"/>
    <w:rsid w:val="00A80A39"/>
    <w:rsid w:val="00B7099F"/>
    <w:rsid w:val="00B943AE"/>
    <w:rsid w:val="00BF3A29"/>
    <w:rsid w:val="00C84145"/>
    <w:rsid w:val="00D75B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BE456"/>
  <w15:chartTrackingRefBased/>
  <w15:docId w15:val="{BFDFF828-790F-6245-B384-1E1FB4EDB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A29"/>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80A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80A39"/>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A80A3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dperkins/Library/Group%20Containers/UBF8T346G9.Office/User%20Content.localized/Templates.localized/csd34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4F9BB0-F134-2E40-A95E-E1D0952D7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csd340.dotx</Template>
  <TotalTime>20</TotalTime>
  <Pages>8</Pages>
  <Words>361</Words>
  <Characters>2060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Donnell Perkins</dc:creator>
  <cp:keywords/>
  <dc:description/>
  <cp:lastModifiedBy>Donnell Perkins</cp:lastModifiedBy>
  <cp:revision>3</cp:revision>
  <dcterms:created xsi:type="dcterms:W3CDTF">2023-06-11T23:56:00Z</dcterms:created>
  <dcterms:modified xsi:type="dcterms:W3CDTF">2023-06-12T00:43:00Z</dcterms:modified>
</cp:coreProperties>
</file>